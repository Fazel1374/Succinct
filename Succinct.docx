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289D" w:rsidRPr="0058289D" w:rsidRDefault="0058289D" w:rsidP="00582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28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Succinct: Zero-Knowledge Proof Infrastructure for Scalable Verifiable Computation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Succinct is a Web3 infrastructure project focused on building a </w:t>
      </w:r>
      <w:r w:rsidRPr="0058289D">
        <w:rPr>
          <w:rFonts w:ascii="Times New Roman" w:eastAsia="Times New Roman" w:hAnsi="Times New Roman" w:cs="Times New Roman"/>
          <w:b/>
          <w:bCs/>
          <w:sz w:val="24"/>
          <w:szCs w:val="24"/>
        </w:rPr>
        <w:t>decentralized system for generating and verifying zero-knowledge proofs (ZKPs)</w:t>
      </w: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 at scale.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In simple terms: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Succinct is a network that helps apps prove that computations were done correctly—without re-running them—using zero-knowledge cryptography.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Succinct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Modern blockchain and AI systems often need to prove things like:</w:t>
      </w:r>
    </w:p>
    <w:p w:rsidR="0058289D" w:rsidRPr="0058289D" w:rsidRDefault="0058289D" w:rsidP="005828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A transaction was executed correctly </w:t>
      </w:r>
    </w:p>
    <w:p w:rsidR="0058289D" w:rsidRPr="0058289D" w:rsidRDefault="0058289D" w:rsidP="005828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A model inference was valid </w:t>
      </w:r>
    </w:p>
    <w:p w:rsidR="0058289D" w:rsidRPr="0058289D" w:rsidRDefault="0058289D" w:rsidP="005828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A computation was done honestly 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But verifying these directly can be expensive.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Succinct solves this by: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Turning computation into something that can be proven once and verified cheaply by anyone.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What Succinct Focuses On</w: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1. ZK Proof Generation Network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Succinct coordinates distributed compute to:</w:t>
      </w:r>
    </w:p>
    <w:p w:rsidR="0058289D" w:rsidRPr="0058289D" w:rsidRDefault="0058289D" w:rsidP="005828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Generate zero-knowledge proofs </w:t>
      </w:r>
    </w:p>
    <w:p w:rsidR="0058289D" w:rsidRPr="0058289D" w:rsidRDefault="0058289D" w:rsidP="005828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Handle heavy cryptographic workloads </w:t>
      </w:r>
    </w:p>
    <w:p w:rsidR="0058289D" w:rsidRPr="0058289D" w:rsidRDefault="0058289D" w:rsidP="005828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Scale proof production globally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2. Verifiable Computation Layer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It allows developers to:</w:t>
      </w:r>
    </w:p>
    <w:p w:rsidR="0058289D" w:rsidRPr="0058289D" w:rsidRDefault="0058289D" w:rsidP="005828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Run computations off-chain </w:t>
      </w:r>
    </w:p>
    <w:p w:rsidR="0058289D" w:rsidRPr="0058289D" w:rsidRDefault="0058289D" w:rsidP="005828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Produce cryptographic proofs of correctness </w:t>
      </w:r>
    </w:p>
    <w:p w:rsidR="0058289D" w:rsidRPr="0058289D" w:rsidRDefault="0058289D" w:rsidP="005828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Verify results on-chain efficiently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3. Proof Marketplace (Conceptual Layer)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In many designs, networks like Succinct enable:</w:t>
      </w:r>
    </w:p>
    <w:p w:rsidR="0058289D" w:rsidRPr="0058289D" w:rsidRDefault="0058289D" w:rsidP="005828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A marketplace for proof generation </w:t>
      </w:r>
    </w:p>
    <w:p w:rsidR="0058289D" w:rsidRPr="0058289D" w:rsidRDefault="0058289D" w:rsidP="005828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Incentives for compute providers </w:t>
      </w:r>
    </w:p>
    <w:p w:rsidR="0058289D" w:rsidRPr="0058289D" w:rsidRDefault="0058289D" w:rsidP="005828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Efficient outsourcing of ZK workloads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How Succinct Works</w: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1. Computation Request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An app requests a computation, such as:</w:t>
      </w:r>
    </w:p>
    <w:p w:rsidR="0058289D" w:rsidRPr="0058289D" w:rsidRDefault="0058289D" w:rsidP="005828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Transaction validation </w:t>
      </w:r>
    </w:p>
    <w:p w:rsidR="0058289D" w:rsidRPr="0058289D" w:rsidRDefault="0058289D" w:rsidP="005828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Data processing </w:t>
      </w:r>
    </w:p>
    <w:p w:rsidR="0058289D" w:rsidRPr="0058289D" w:rsidRDefault="0058289D" w:rsidP="005828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AI inference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2. Off-Chain Execution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The computation runs on:</w:t>
      </w:r>
    </w:p>
    <w:p w:rsidR="0058289D" w:rsidRPr="0058289D" w:rsidRDefault="0058289D" w:rsidP="005828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High-performance nodes </w:t>
      </w:r>
    </w:p>
    <w:p w:rsidR="0058289D" w:rsidRPr="0058289D" w:rsidRDefault="0058289D" w:rsidP="005828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Distributed compute infrastructure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3. Proof Generation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The system generates a ZK proof showing:</w:t>
      </w:r>
    </w:p>
    <w:p w:rsidR="0058289D" w:rsidRPr="0058289D" w:rsidRDefault="0058289D" w:rsidP="0058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The computation was executed correctly </w:t>
      </w:r>
    </w:p>
    <w:p w:rsidR="0058289D" w:rsidRPr="0058289D" w:rsidRDefault="0058289D" w:rsidP="005828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The result is valid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 On-Chain Verification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Smart contracts verify:</w:t>
      </w:r>
    </w:p>
    <w:p w:rsidR="0058289D" w:rsidRPr="0058289D" w:rsidRDefault="0058289D" w:rsidP="005828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The proof </w:t>
      </w:r>
    </w:p>
    <w:p w:rsidR="0058289D" w:rsidRPr="0058289D" w:rsidRDefault="0058289D" w:rsidP="005828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The result integrity 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Without redoing the computation.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Why Succinct Matters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Zero-knowledge proofs are powerful but:</w:t>
      </w:r>
    </w:p>
    <w:p w:rsidR="0058289D" w:rsidRPr="0058289D" w:rsidRDefault="0058289D" w:rsidP="005828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Very computationally expensive </w:t>
      </w:r>
    </w:p>
    <w:p w:rsidR="0058289D" w:rsidRPr="0058289D" w:rsidRDefault="0058289D" w:rsidP="005828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Hard to scale </w:t>
      </w:r>
    </w:p>
    <w:p w:rsidR="0058289D" w:rsidRPr="0058289D" w:rsidRDefault="0058289D" w:rsidP="005828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Difficult for developers to use directly 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Succinct aims to fix this by: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Making ZK proof generation accessible, distributed, and scalable.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Scalable ZK Infrastructure</w:t>
      </w:r>
    </w:p>
    <w:p w:rsidR="0058289D" w:rsidRPr="0058289D" w:rsidRDefault="0058289D" w:rsidP="005828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Distributed proof generation </w:t>
      </w:r>
    </w:p>
    <w:p w:rsidR="0058289D" w:rsidRPr="0058289D" w:rsidRDefault="0058289D" w:rsidP="005828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Optimized compute pipelines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Verifiable Off-Chain Computation</w:t>
      </w:r>
    </w:p>
    <w:p w:rsidR="0058289D" w:rsidRPr="0058289D" w:rsidRDefault="0058289D" w:rsidP="005828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Trustless verification </w:t>
      </w:r>
    </w:p>
    <w:p w:rsidR="0058289D" w:rsidRPr="0058289D" w:rsidRDefault="0058289D" w:rsidP="005828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No need to trust compute providers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Developer-Friendly Abstractions</w:t>
      </w:r>
    </w:p>
    <w:p w:rsidR="0058289D" w:rsidRPr="0058289D" w:rsidRDefault="0058289D" w:rsidP="005828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Simplifies ZK integration </w:t>
      </w:r>
    </w:p>
    <w:p w:rsidR="0058289D" w:rsidRPr="0058289D" w:rsidRDefault="0058289D" w:rsidP="005828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Reduces cryptography complexity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Support for Complex Workloads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Can handle:</w:t>
      </w:r>
    </w:p>
    <w:p w:rsidR="0058289D" w:rsidRPr="0058289D" w:rsidRDefault="0058289D" w:rsidP="005828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Blockchain execution proofs </w:t>
      </w:r>
    </w:p>
    <w:p w:rsidR="0058289D" w:rsidRPr="0058289D" w:rsidRDefault="0058289D" w:rsidP="005828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AI-related computations </w:t>
      </w:r>
    </w:p>
    <w:p w:rsidR="0058289D" w:rsidRPr="0058289D" w:rsidRDefault="0058289D" w:rsidP="005828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Data integrity checks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Layer 2 Rollups</w:t>
      </w:r>
    </w:p>
    <w:p w:rsidR="0058289D" w:rsidRPr="0058289D" w:rsidRDefault="0058289D" w:rsidP="005828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Generating proofs for zk-rollups </w:t>
      </w:r>
    </w:p>
    <w:p w:rsidR="0058289D" w:rsidRPr="0058289D" w:rsidRDefault="0058289D" w:rsidP="005828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Scaling Ethereum and other chains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AI Verification</w:t>
      </w:r>
    </w:p>
    <w:p w:rsidR="0058289D" w:rsidRPr="0058289D" w:rsidRDefault="0058289D" w:rsidP="005828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Proving AI outputs are correct </w:t>
      </w:r>
    </w:p>
    <w:p w:rsidR="0058289D" w:rsidRPr="0058289D" w:rsidRDefault="0058289D" w:rsidP="005828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Verifiable machine learning inference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Cross-Chain Systems</w:t>
      </w:r>
    </w:p>
    <w:p w:rsidR="0058289D" w:rsidRPr="0058289D" w:rsidRDefault="0058289D" w:rsidP="005828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Validating messages between chains </w:t>
      </w:r>
    </w:p>
    <w:p w:rsidR="0058289D" w:rsidRPr="0058289D" w:rsidRDefault="0058289D" w:rsidP="005828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Secure interoperability layers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Enterprise Applications</w:t>
      </w:r>
    </w:p>
    <w:p w:rsidR="0058289D" w:rsidRPr="0058289D" w:rsidRDefault="0058289D" w:rsidP="005828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Auditable computation </w:t>
      </w:r>
    </w:p>
    <w:p w:rsidR="0058289D" w:rsidRPr="0058289D" w:rsidRDefault="0058289D" w:rsidP="005828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Financial data verification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Why Succinct Is Important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The biggest limitation of zero-knowledge systems today is: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lastRenderedPageBreak/>
        <w:t>Proof generation is too expensive and centralized.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Succinct addresses this by:</w:t>
      </w:r>
    </w:p>
    <w:p w:rsidR="0058289D" w:rsidRPr="0058289D" w:rsidRDefault="0058289D" w:rsidP="005828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Decentralizing compute </w:t>
      </w:r>
    </w:p>
    <w:p w:rsidR="0058289D" w:rsidRPr="0058289D" w:rsidRDefault="0058289D" w:rsidP="005828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Optimizing proof generation </w:t>
      </w:r>
    </w:p>
    <w:p w:rsidR="0058289D" w:rsidRPr="0058289D" w:rsidRDefault="0058289D" w:rsidP="005828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Making ZK usable at scale 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This is critical for:</w:t>
      </w:r>
    </w:p>
    <w:p w:rsidR="0058289D" w:rsidRPr="0058289D" w:rsidRDefault="0058289D" w:rsidP="0058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zk-rollups </w:t>
      </w:r>
    </w:p>
    <w:p w:rsidR="0058289D" w:rsidRPr="0058289D" w:rsidRDefault="0058289D" w:rsidP="0058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DeFi infrastructure </w:t>
      </w:r>
    </w:p>
    <w:p w:rsidR="0058289D" w:rsidRPr="0058289D" w:rsidRDefault="0058289D" w:rsidP="005828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AI + blockchain convergence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58289D" w:rsidRPr="0058289D" w:rsidRDefault="0058289D" w:rsidP="0058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Strong focus on core ZK infrastructure </w:t>
      </w:r>
    </w:p>
    <w:p w:rsidR="0058289D" w:rsidRPr="0058289D" w:rsidRDefault="0058289D" w:rsidP="0058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High demand for scalable proof systems </w:t>
      </w:r>
    </w:p>
    <w:p w:rsidR="0058289D" w:rsidRPr="0058289D" w:rsidRDefault="0058289D" w:rsidP="0058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Useful across multiple ecosystems (L2s, AI, DeFi) </w:t>
      </w:r>
    </w:p>
    <w:p w:rsidR="0058289D" w:rsidRPr="0058289D" w:rsidRDefault="0058289D" w:rsidP="005828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Solves a real bottleneck in cryptography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Risks and Challenges</w: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1. Competition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Competes with:</w:t>
      </w:r>
    </w:p>
    <w:p w:rsidR="0058289D" w:rsidRPr="0058289D" w:rsidRDefault="0058289D" w:rsidP="00582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zk-rollup teams (Starknet, zkSync, Scroll) </w:t>
      </w:r>
    </w:p>
    <w:p w:rsidR="0058289D" w:rsidRPr="0058289D" w:rsidRDefault="0058289D" w:rsidP="00582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ZK infrastructure providers </w:t>
      </w:r>
    </w:p>
    <w:p w:rsidR="0058289D" w:rsidRPr="0058289D" w:rsidRDefault="0058289D" w:rsidP="005828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Specialized prover networks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2. Technical Complexity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ZK systems require:</w:t>
      </w:r>
    </w:p>
    <w:p w:rsidR="0058289D" w:rsidRPr="0058289D" w:rsidRDefault="0058289D" w:rsidP="005828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Heavy computation </w:t>
      </w:r>
    </w:p>
    <w:p w:rsidR="0058289D" w:rsidRPr="0058289D" w:rsidRDefault="0058289D" w:rsidP="005828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Advanced cryptographic engineering </w:t>
      </w:r>
    </w:p>
    <w:p w:rsidR="0058289D" w:rsidRPr="0058289D" w:rsidRDefault="0058289D" w:rsidP="005828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Specialized hardware optimization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 Adoption Dependency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Needs integration from:</w:t>
      </w:r>
    </w:p>
    <w:p w:rsidR="0058289D" w:rsidRPr="0058289D" w:rsidRDefault="0058289D" w:rsidP="005828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Rollups </w:t>
      </w:r>
    </w:p>
    <w:p w:rsidR="0058289D" w:rsidRPr="0058289D" w:rsidRDefault="0058289D" w:rsidP="005828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AI systems </w:t>
      </w:r>
    </w:p>
    <w:p w:rsidR="0058289D" w:rsidRPr="0058289D" w:rsidRDefault="0058289D" w:rsidP="005828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Blockchain protocols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89D">
        <w:rPr>
          <w:rFonts w:ascii="Times New Roman" w:eastAsia="Times New Roman" w:hAnsi="Times New Roman" w:cs="Times New Roman"/>
          <w:b/>
          <w:bCs/>
          <w:sz w:val="27"/>
          <w:szCs w:val="27"/>
        </w:rPr>
        <w:t>4. Performance Costs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Proof generation can still be:</w:t>
      </w:r>
    </w:p>
    <w:p w:rsidR="0058289D" w:rsidRPr="0058289D" w:rsidRDefault="0058289D" w:rsidP="005828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Expensive </w:t>
      </w:r>
    </w:p>
    <w:p w:rsidR="0058289D" w:rsidRPr="0058289D" w:rsidRDefault="0058289D" w:rsidP="005828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Latency-heavy in complex cases 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Simple Mental Model</w:t>
      </w:r>
    </w:p>
    <w:p w:rsidR="0058289D" w:rsidRPr="0058289D" w:rsidRDefault="0058289D" w:rsidP="0058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Ethereum → executes transactions </w:t>
      </w:r>
    </w:p>
    <w:p w:rsidR="0058289D" w:rsidRPr="0058289D" w:rsidRDefault="0058289D" w:rsidP="0058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zk-rollups → prove transactions are valid </w:t>
      </w:r>
    </w:p>
    <w:p w:rsidR="0058289D" w:rsidRPr="0058289D" w:rsidRDefault="0058289D" w:rsidP="005828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b/>
          <w:bCs/>
          <w:sz w:val="24"/>
          <w:szCs w:val="24"/>
        </w:rPr>
        <w:t>Succinct → infrastructure that generates those proofs at scale</w:t>
      </w:r>
      <w:r w:rsidRPr="005828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Or simply: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Succinct is the “proof engine” for zero-knowledge systems.</w:t>
      </w:r>
    </w:p>
    <w:p w:rsidR="0058289D" w:rsidRPr="0058289D" w:rsidRDefault="0058289D" w:rsidP="0058289D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58289D" w:rsidRPr="0058289D" w:rsidRDefault="0058289D" w:rsidP="00582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89D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58289D" w:rsidRPr="0058289D" w:rsidRDefault="0058289D" w:rsidP="0058289D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58289D">
        <w:rPr>
          <w:rFonts w:ascii="Times New Roman" w:eastAsia="Times New Roman" w:hAnsi="Times New Roman" w:cs="Times New Roman"/>
          <w:sz w:val="24"/>
          <w:szCs w:val="24"/>
        </w:rPr>
        <w:t>Succinct is a decentralized infrastructure project focused on scalable zero-knowledge proof generation and verifiable computation. It enables applications to run complex computations off-chain while still producing cryptographic proofs that can be verified trustlessly on-chain.</w:t>
      </w:r>
    </w:p>
    <w:p w:rsidR="006D3A72" w:rsidRPr="0058289D" w:rsidRDefault="006D3A72" w:rsidP="0058289D">
      <w:bookmarkStart w:id="0" w:name="_GoBack"/>
      <w:bookmarkEnd w:id="0"/>
    </w:p>
    <w:sectPr w:rsidR="006D3A72" w:rsidRPr="0058289D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2CD7" w:rsidRDefault="00802CD7">
      <w:pPr>
        <w:spacing w:line="240" w:lineRule="auto"/>
      </w:pPr>
      <w:r>
        <w:separator/>
      </w:r>
    </w:p>
  </w:endnote>
  <w:endnote w:type="continuationSeparator" w:id="0">
    <w:p w:rsidR="00802CD7" w:rsidRDefault="00802C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2CD7" w:rsidRDefault="00802CD7">
      <w:pPr>
        <w:spacing w:line="240" w:lineRule="auto"/>
      </w:pPr>
      <w:r>
        <w:separator/>
      </w:r>
    </w:p>
  </w:footnote>
  <w:footnote w:type="continuationSeparator" w:id="0">
    <w:p w:rsidR="00802CD7" w:rsidRDefault="00802CD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CD5E4D"/>
    <w:multiLevelType w:val="multilevel"/>
    <w:tmpl w:val="D6B2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A90EAE"/>
    <w:multiLevelType w:val="multilevel"/>
    <w:tmpl w:val="959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B7928"/>
    <w:multiLevelType w:val="multilevel"/>
    <w:tmpl w:val="7B8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8DF10F2"/>
    <w:multiLevelType w:val="multilevel"/>
    <w:tmpl w:val="943C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D3A84"/>
    <w:multiLevelType w:val="multilevel"/>
    <w:tmpl w:val="3034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933D27"/>
    <w:multiLevelType w:val="multilevel"/>
    <w:tmpl w:val="96966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F353EC"/>
    <w:multiLevelType w:val="multilevel"/>
    <w:tmpl w:val="A14C5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F43CA4"/>
    <w:multiLevelType w:val="multilevel"/>
    <w:tmpl w:val="3270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D1E50"/>
    <w:multiLevelType w:val="multilevel"/>
    <w:tmpl w:val="2752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8000F3"/>
    <w:multiLevelType w:val="multilevel"/>
    <w:tmpl w:val="23E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CD19F3"/>
    <w:multiLevelType w:val="multilevel"/>
    <w:tmpl w:val="8ADE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0C5B01"/>
    <w:multiLevelType w:val="multilevel"/>
    <w:tmpl w:val="18A8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2B2F10"/>
    <w:multiLevelType w:val="multilevel"/>
    <w:tmpl w:val="8BEC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A4D6D"/>
    <w:multiLevelType w:val="multilevel"/>
    <w:tmpl w:val="364EA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1D35D2"/>
    <w:multiLevelType w:val="multilevel"/>
    <w:tmpl w:val="0CD6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594D1E"/>
    <w:multiLevelType w:val="multilevel"/>
    <w:tmpl w:val="6E9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E780F"/>
    <w:multiLevelType w:val="multilevel"/>
    <w:tmpl w:val="35FAF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C44D24"/>
    <w:multiLevelType w:val="multilevel"/>
    <w:tmpl w:val="3758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0257B3"/>
    <w:multiLevelType w:val="multilevel"/>
    <w:tmpl w:val="4CACB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A33A79"/>
    <w:multiLevelType w:val="multilevel"/>
    <w:tmpl w:val="E1DA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7B73BB"/>
    <w:multiLevelType w:val="multilevel"/>
    <w:tmpl w:val="2AF67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92DA5"/>
    <w:multiLevelType w:val="multilevel"/>
    <w:tmpl w:val="A6F47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587B63"/>
    <w:multiLevelType w:val="multilevel"/>
    <w:tmpl w:val="A0F8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B43A97"/>
    <w:multiLevelType w:val="multilevel"/>
    <w:tmpl w:val="C852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EB1D92"/>
    <w:multiLevelType w:val="multilevel"/>
    <w:tmpl w:val="4284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num w:numId="1">
    <w:abstractNumId w:val="35"/>
  </w:num>
  <w:num w:numId="2">
    <w:abstractNumId w:val="35"/>
    <w:lvlOverride w:ilvl="0">
      <w:startOverride w:val="1"/>
    </w:lvlOverride>
  </w:num>
  <w:num w:numId="3">
    <w:abstractNumId w:val="35"/>
  </w:num>
  <w:num w:numId="4">
    <w:abstractNumId w:val="35"/>
    <w:lvlOverride w:ilvl="0">
      <w:startOverride w:val="1"/>
    </w:lvlOverride>
  </w:num>
  <w:num w:numId="5">
    <w:abstractNumId w:val="8"/>
  </w:num>
  <w:num w:numId="6">
    <w:abstractNumId w:val="35"/>
    <w:lvlOverride w:ilvl="0">
      <w:startOverride w:val="1"/>
    </w:lvlOverride>
  </w:num>
  <w:num w:numId="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"/>
  </w:num>
  <w:num w:numId="9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27"/>
  </w:num>
  <w:num w:numId="20">
    <w:abstractNumId w:val="9"/>
  </w:num>
  <w:num w:numId="21">
    <w:abstractNumId w:val="10"/>
  </w:num>
  <w:num w:numId="22">
    <w:abstractNumId w:val="19"/>
  </w:num>
  <w:num w:numId="23">
    <w:abstractNumId w:val="34"/>
  </w:num>
  <w:num w:numId="24">
    <w:abstractNumId w:val="14"/>
  </w:num>
  <w:num w:numId="25">
    <w:abstractNumId w:val="18"/>
  </w:num>
  <w:num w:numId="26">
    <w:abstractNumId w:val="16"/>
  </w:num>
  <w:num w:numId="27">
    <w:abstractNumId w:val="26"/>
  </w:num>
  <w:num w:numId="28">
    <w:abstractNumId w:val="32"/>
  </w:num>
  <w:num w:numId="29">
    <w:abstractNumId w:val="17"/>
  </w:num>
  <w:num w:numId="30">
    <w:abstractNumId w:val="25"/>
  </w:num>
  <w:num w:numId="31">
    <w:abstractNumId w:val="20"/>
  </w:num>
  <w:num w:numId="32">
    <w:abstractNumId w:val="24"/>
  </w:num>
  <w:num w:numId="33">
    <w:abstractNumId w:val="33"/>
  </w:num>
  <w:num w:numId="34">
    <w:abstractNumId w:val="30"/>
  </w:num>
  <w:num w:numId="35">
    <w:abstractNumId w:val="29"/>
  </w:num>
  <w:num w:numId="36">
    <w:abstractNumId w:val="21"/>
  </w:num>
  <w:num w:numId="37">
    <w:abstractNumId w:val="15"/>
  </w:num>
  <w:num w:numId="38">
    <w:abstractNumId w:val="28"/>
  </w:num>
  <w:num w:numId="39">
    <w:abstractNumId w:val="22"/>
  </w:num>
  <w:num w:numId="40">
    <w:abstractNumId w:val="13"/>
  </w:num>
  <w:num w:numId="41">
    <w:abstractNumId w:val="23"/>
  </w:num>
  <w:num w:numId="42">
    <w:abstractNumId w:val="11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89D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8289D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02CD7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0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7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6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2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78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63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6</Pages>
  <Words>648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2026-06-21T15:50:00Z</dcterms:created>
  <dcterms:modified xsi:type="dcterms:W3CDTF">2026-06-21T15:51:00Z</dcterms:modified>
</cp:coreProperties>
</file>